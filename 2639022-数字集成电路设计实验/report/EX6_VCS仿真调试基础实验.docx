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3458CD" w:rsidRDefault="003458CD">
      <w:pPr>
        <w:jc w:val="center"/>
        <w:rPr>
          <w:b/>
          <w:bCs/>
          <w:sz w:val="44"/>
        </w:rPr>
      </w:pPr>
    </w:p>
    <w:p w:rsidR="003458CD" w:rsidRDefault="003458CD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上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海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电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力</w:t>
      </w:r>
      <w:r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大</w:t>
      </w:r>
      <w:r w:rsidR="00F03475"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学</w:t>
      </w:r>
    </w:p>
    <w:p w:rsidR="003458CD" w:rsidRDefault="003458CD">
      <w:pPr>
        <w:jc w:val="center"/>
        <w:rPr>
          <w:b/>
          <w:bCs/>
          <w:sz w:val="48"/>
          <w:szCs w:val="48"/>
        </w:rPr>
      </w:pPr>
    </w:p>
    <w:p w:rsidR="003458CD" w:rsidRDefault="00C17AB6" w:rsidP="00B742A1">
      <w:pPr>
        <w:jc w:val="center"/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《</w:t>
      </w:r>
      <w:r w:rsidR="004D0D3D">
        <w:rPr>
          <w:rFonts w:hint="eastAsia"/>
          <w:sz w:val="36"/>
          <w:szCs w:val="36"/>
        </w:rPr>
        <w:t>数字集成电路设计与分析</w:t>
      </w:r>
      <w:r>
        <w:rPr>
          <w:rFonts w:hint="eastAsia"/>
          <w:sz w:val="36"/>
          <w:szCs w:val="36"/>
        </w:rPr>
        <w:t>》</w:t>
      </w:r>
      <w:r w:rsidR="00B742A1">
        <w:rPr>
          <w:rFonts w:hint="eastAsia"/>
          <w:sz w:val="36"/>
          <w:szCs w:val="36"/>
        </w:rPr>
        <w:t>实验报告</w:t>
      </w:r>
    </w:p>
    <w:p w:rsidR="003458CD" w:rsidRDefault="003458CD"/>
    <w:p w:rsidR="003458CD" w:rsidRDefault="00ED77F2">
      <w:pPr>
        <w:jc w:val="center"/>
      </w:pPr>
      <w:r w:rsidRPr="00E420B6">
        <w:rPr>
          <w:noProof/>
        </w:rPr>
        <w:drawing>
          <wp:inline distT="0" distB="0" distL="0" distR="0">
            <wp:extent cx="2098040" cy="209804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CD" w:rsidRDefault="003458CD"/>
    <w:p w:rsidR="003458CD" w:rsidRDefault="003458CD"/>
    <w:p w:rsidR="003458CD" w:rsidRDefault="003458CD"/>
    <w:p w:rsidR="003458CD" w:rsidRDefault="003458CD"/>
    <w:p w:rsidR="003458CD" w:rsidRDefault="003458CD"/>
    <w:p w:rsidR="0007724D" w:rsidRDefault="0007724D" w:rsidP="0007724D">
      <w:pPr>
        <w:spacing w:line="360" w:lineRule="auto"/>
        <w:ind w:firstLineChars="239" w:firstLine="780"/>
        <w:rPr>
          <w:b/>
          <w:bCs/>
          <w:sz w:val="32"/>
          <w:u w:val="single"/>
        </w:rPr>
      </w:pPr>
      <w:r>
        <w:rPr>
          <w:rFonts w:eastAsia="KaiTi_GB2312" w:hint="eastAsia"/>
          <w:b/>
          <w:bCs/>
          <w:sz w:val="32"/>
        </w:rPr>
        <w:t>实验题目：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hint="eastAsia"/>
          <w:bCs/>
          <w:sz w:val="32"/>
          <w:u w:val="single"/>
        </w:rPr>
        <w:t xml:space="preserve">  </w:t>
      </w:r>
      <w:r w:rsidR="00343837" w:rsidRPr="00343837">
        <w:rPr>
          <w:rFonts w:eastAsia="KaiTi_GB2312" w:hint="eastAsia"/>
          <w:sz w:val="30"/>
          <w:u w:val="single"/>
        </w:rPr>
        <w:t>VCS</w:t>
      </w:r>
      <w:r w:rsidR="00343837" w:rsidRPr="00343837">
        <w:rPr>
          <w:rFonts w:eastAsia="KaiTi_GB2312" w:hint="eastAsia"/>
          <w:sz w:val="30"/>
          <w:u w:val="single"/>
        </w:rPr>
        <w:t>仿真调试基础实验</w:t>
      </w:r>
    </w:p>
    <w:p w:rsidR="0007724D" w:rsidRDefault="0007724D" w:rsidP="0007724D">
      <w:pPr>
        <w:spacing w:line="360" w:lineRule="auto"/>
        <w:ind w:firstLineChars="239" w:firstLine="574"/>
        <w:rPr>
          <w:rFonts w:eastAsia="KaiTi_GB2312"/>
          <w:sz w:val="30"/>
          <w:u w:val="single"/>
        </w:rPr>
      </w:pPr>
      <w:r>
        <w:rPr>
          <w:rFonts w:ascii="SimSun" w:hint="eastAsia"/>
        </w:rPr>
        <w:t xml:space="preserve">  </w:t>
      </w:r>
      <w:r>
        <w:rPr>
          <w:rFonts w:eastAsia="KaiTi_GB2312" w:hint="eastAsia"/>
          <w:b/>
          <w:bCs/>
          <w:sz w:val="32"/>
        </w:rPr>
        <w:t>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业：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b/>
          <w:bCs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</w:t>
      </w:r>
    </w:p>
    <w:p w:rsidR="0007724D" w:rsidRDefault="0007724D" w:rsidP="0007724D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班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级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</w:t>
      </w:r>
      <w:r>
        <w:rPr>
          <w:rFonts w:eastAsia="KaiTi_GB2312" w:hint="eastAsia"/>
          <w:b/>
          <w:bCs/>
          <w:sz w:val="32"/>
        </w:rPr>
        <w:t>学号</w:t>
      </w:r>
      <w:r>
        <w:rPr>
          <w:rFonts w:eastAsia="KaiTi_GB2312" w:hint="eastAsia"/>
          <w:b/>
          <w:bCs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</w:t>
      </w:r>
    </w:p>
    <w:p w:rsidR="0007724D" w:rsidRDefault="0007724D" w:rsidP="0007724D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名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                      </w:t>
      </w:r>
    </w:p>
    <w:p w:rsidR="0007724D" w:rsidRDefault="0007724D" w:rsidP="0007724D">
      <w:pPr>
        <w:spacing w:line="360" w:lineRule="auto"/>
        <w:ind w:firstLineChars="239" w:firstLine="780"/>
      </w:pPr>
      <w:r>
        <w:rPr>
          <w:rFonts w:eastAsia="KaiTi_GB2312" w:hint="eastAsia"/>
          <w:b/>
          <w:bCs/>
          <w:sz w:val="32"/>
        </w:rPr>
        <w:t>时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间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>2023-10-1</w:t>
      </w:r>
      <w:r w:rsidR="005C717C">
        <w:rPr>
          <w:rFonts w:eastAsia="KaiTi_GB2312"/>
          <w:sz w:val="30"/>
          <w:u w:val="single"/>
        </w:rPr>
        <w:t>8</w:t>
      </w:r>
      <w:r>
        <w:rPr>
          <w:rFonts w:eastAsia="KaiTi_GB2312" w:hint="eastAsia"/>
          <w:sz w:val="30"/>
          <w:u w:val="single"/>
        </w:rPr>
        <w:t xml:space="preserve">                      </w:t>
      </w:r>
    </w:p>
    <w:p w:rsidR="003458CD" w:rsidRDefault="003458CD"/>
    <w:p w:rsidR="00B742A1" w:rsidRDefault="00B742A1"/>
    <w:p w:rsidR="00B742A1" w:rsidRDefault="00B742A1"/>
    <w:p w:rsidR="00B742A1" w:rsidRDefault="00B742A1"/>
    <w:p w:rsidR="00B742A1" w:rsidRPr="00B742A1" w:rsidRDefault="00B742A1"/>
    <w:p w:rsidR="003458CD" w:rsidRPr="0097799B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lastRenderedPageBreak/>
        <w:t>实验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目的</w:t>
      </w:r>
    </w:p>
    <w:p w:rsidR="00E1316E" w:rsidRPr="00E1316E" w:rsidRDefault="00E1316E" w:rsidP="00A53969">
      <w:pPr>
        <w:spacing w:line="360" w:lineRule="auto"/>
        <w:ind w:firstLine="420"/>
        <w:rPr>
          <w:rFonts w:ascii="SimSun" w:eastAsia="SimSun" w:hAnsi="SimSun"/>
        </w:rPr>
      </w:pPr>
      <w:r w:rsidRPr="00E1316E">
        <w:rPr>
          <w:rFonts w:ascii="SimSun" w:eastAsia="SimSun" w:hAnsi="SimSun" w:hint="eastAsia"/>
        </w:rPr>
        <w:t>通过使用VCS编译一个已存在的verilog设计进行VCS可执行仿真</w:t>
      </w:r>
    </w:p>
    <w:p w:rsidR="00E1316E" w:rsidRPr="00E1316E" w:rsidRDefault="00E1316E" w:rsidP="00A53969">
      <w:pPr>
        <w:spacing w:line="360" w:lineRule="auto"/>
        <w:ind w:firstLine="420"/>
        <w:rPr>
          <w:rFonts w:ascii="SimSun" w:eastAsia="SimSun" w:hAnsi="SimSun"/>
        </w:rPr>
      </w:pPr>
      <w:r w:rsidRPr="00E1316E">
        <w:rPr>
          <w:rFonts w:ascii="SimSun" w:eastAsia="SimSun" w:hAnsi="SimSun" w:hint="eastAsia"/>
        </w:rPr>
        <w:t>通过执行由VCS产生的二进制可执行仿真对Verilog设计的operation进行仿真</w:t>
      </w:r>
    </w:p>
    <w:p w:rsidR="00E1316E" w:rsidRPr="00E1316E" w:rsidRDefault="00E1316E" w:rsidP="00A53969">
      <w:pPr>
        <w:spacing w:line="360" w:lineRule="auto"/>
        <w:ind w:firstLine="420"/>
        <w:rPr>
          <w:rFonts w:ascii="SimSun" w:eastAsia="SimSun" w:hAnsi="SimSun"/>
        </w:rPr>
      </w:pPr>
      <w:r w:rsidRPr="00E1316E">
        <w:rPr>
          <w:rFonts w:ascii="SimSun" w:eastAsia="SimSun" w:hAnsi="SimSun" w:hint="eastAsia"/>
        </w:rPr>
        <w:t>通过阅读由Verilog源代码中的Verilog系统任务调用产生的控制台信息决定Verilog设计是否通过了验证了</w:t>
      </w:r>
    </w:p>
    <w:p w:rsidR="00E1316E" w:rsidRPr="00E1316E" w:rsidRDefault="00E1316E" w:rsidP="00A53969">
      <w:pPr>
        <w:spacing w:line="360" w:lineRule="auto"/>
        <w:ind w:firstLine="420"/>
        <w:rPr>
          <w:rFonts w:ascii="SimSun" w:eastAsia="SimSun" w:hAnsi="SimSun"/>
        </w:rPr>
      </w:pPr>
      <w:r w:rsidRPr="00E1316E">
        <w:rPr>
          <w:rFonts w:ascii="SimSun" w:eastAsia="SimSun" w:hAnsi="SimSun" w:hint="eastAsia"/>
        </w:rPr>
        <w:t>使用Verilog系统任务调用调试一个已存在的Verilog设计</w:t>
      </w:r>
    </w:p>
    <w:p w:rsidR="003458CD" w:rsidRPr="0097799B" w:rsidRDefault="00E1316E" w:rsidP="00A53969">
      <w:pPr>
        <w:spacing w:line="360" w:lineRule="auto"/>
        <w:ind w:firstLine="420"/>
        <w:rPr>
          <w:rFonts w:ascii="SimSun" w:eastAsia="SimSun" w:hAnsi="SimSun"/>
        </w:rPr>
      </w:pPr>
      <w:r w:rsidRPr="00E1316E">
        <w:rPr>
          <w:rFonts w:ascii="SimSun" w:eastAsia="SimSun" w:hAnsi="SimSun" w:hint="eastAsia"/>
        </w:rPr>
        <w:t>VCS CLI调试器调试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453E6A" w:rsidRPr="0097799B">
        <w:rPr>
          <w:rFonts w:ascii="SimHei" w:eastAsia="SimHei" w:hAnsi="SimHei" w:hint="eastAsia"/>
          <w:bCs/>
          <w:sz w:val="30"/>
          <w:szCs w:val="30"/>
        </w:rPr>
        <w:t>任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务及要求</w:t>
      </w:r>
    </w:p>
    <w:p w:rsidR="00D41924" w:rsidRPr="00F83A61" w:rsidRDefault="00F83A61" w:rsidP="00D41924">
      <w:pPr>
        <w:spacing w:line="360" w:lineRule="auto"/>
        <w:rPr>
          <w:rFonts w:ascii="SimSun" w:eastAsia="SimSun" w:hAnsi="SimSun"/>
        </w:rPr>
      </w:pPr>
      <w:r w:rsidRPr="00F83A61">
        <w:rPr>
          <w:rFonts w:ascii="SimSun" w:eastAsia="SimSun" w:hAnsi="SimSun" w:hint="eastAsia"/>
        </w:rPr>
        <w:t>内容：VCS实验指导书 实验1、实验2 A和B部分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实验内容及步骤</w:t>
      </w:r>
    </w:p>
    <w:p w:rsidR="00AA77CD" w:rsidRPr="00AA77CD" w:rsidRDefault="00AA77CD" w:rsidP="00AA77CD">
      <w:pPr>
        <w:spacing w:line="360" w:lineRule="auto"/>
        <w:rPr>
          <w:rFonts w:ascii="SimSun" w:eastAsia="SimSun" w:hAnsi="SimSun"/>
          <w:sz w:val="28"/>
          <w:szCs w:val="28"/>
        </w:rPr>
      </w:pPr>
      <w:r w:rsidRPr="00AA77CD">
        <w:rPr>
          <w:rFonts w:ascii="SimSun" w:eastAsia="SimSun" w:hAnsi="SimSun" w:hint="eastAsia"/>
          <w:sz w:val="28"/>
          <w:szCs w:val="28"/>
        </w:rPr>
        <w:t>实验1</w:t>
      </w:r>
    </w:p>
    <w:p w:rsidR="00D41924" w:rsidRPr="009B4D25" w:rsidRDefault="00AA77CD" w:rsidP="00AA77CD">
      <w:pPr>
        <w:spacing w:line="360" w:lineRule="auto"/>
        <w:rPr>
          <w:rFonts w:ascii="SimSun" w:eastAsia="SimSun" w:hAnsi="SimSun"/>
        </w:rPr>
      </w:pPr>
      <w:r w:rsidRPr="009B4D25">
        <w:rPr>
          <w:rFonts w:ascii="SimSun" w:eastAsia="SimSun" w:hAnsi="SimSun" w:hint="eastAsia"/>
        </w:rPr>
        <w:t>A部分：两步骤仿真过程</w:t>
      </w:r>
    </w:p>
    <w:p w:rsidR="00F56DA9" w:rsidRPr="009B4D25" w:rsidRDefault="00F56DA9" w:rsidP="00F56DA9">
      <w:pPr>
        <w:spacing w:line="360" w:lineRule="auto"/>
        <w:rPr>
          <w:rFonts w:ascii="SimSun" w:eastAsia="SimSun" w:hAnsi="SimSun"/>
          <w:sz w:val="21"/>
          <w:szCs w:val="21"/>
        </w:rPr>
      </w:pPr>
      <w:r w:rsidRPr="009B4D25">
        <w:rPr>
          <w:rFonts w:ascii="SimSun" w:eastAsia="SimSun" w:hAnsi="SimSun" w:hint="eastAsia"/>
          <w:sz w:val="21"/>
          <w:szCs w:val="21"/>
        </w:rPr>
        <w:t>任务1  编译并产生可执行仿真文件</w:t>
      </w:r>
    </w:p>
    <w:p w:rsidR="00F56DA9" w:rsidRDefault="00F56DA9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 w:rsidRPr="00F56DA9">
        <w:rPr>
          <w:rFonts w:ascii="SimSun" w:eastAsia="SimSun" w:hAnsi="SimSun"/>
          <w:sz w:val="21"/>
          <w:szCs w:val="21"/>
        </w:rPr>
        <w:t>vcs addertb.v fa.v add4.v add8.v</w:t>
      </w:r>
    </w:p>
    <w:p w:rsidR="00F31F0C" w:rsidRDefault="00F31F0C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/>
          <w:noProof/>
          <w:sz w:val="21"/>
          <w:szCs w:val="21"/>
        </w:rPr>
        <w:drawing>
          <wp:inline distT="0" distB="0" distL="0" distR="0">
            <wp:extent cx="5524332" cy="1473200"/>
            <wp:effectExtent l="0" t="0" r="635" b="0"/>
            <wp:docPr id="127033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32019" name="Picture 12703320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93" cy="14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A9" w:rsidRPr="00F56DA9" w:rsidRDefault="00F56DA9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 w:rsidRPr="00F56DA9">
        <w:rPr>
          <w:rFonts w:ascii="SimSun" w:eastAsia="SimSun" w:hAnsi="SimSun" w:hint="eastAsia"/>
          <w:sz w:val="21"/>
          <w:szCs w:val="21"/>
        </w:rPr>
        <w:t>任务2  运行仿真</w:t>
      </w:r>
    </w:p>
    <w:p w:rsidR="00F56DA9" w:rsidRPr="00F56DA9" w:rsidRDefault="00F56DA9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 w:rsidRPr="00F56DA9">
        <w:rPr>
          <w:rFonts w:ascii="SimSun" w:eastAsia="SimSun" w:hAnsi="SimSun" w:hint="eastAsia"/>
          <w:sz w:val="21"/>
          <w:szCs w:val="21"/>
        </w:rPr>
        <w:t>运行测试台文件并执行simv对设计进行仿真。</w:t>
      </w:r>
    </w:p>
    <w:p w:rsidR="00F56DA9" w:rsidRPr="00F56DA9" w:rsidRDefault="00F56DA9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 w:rsidRPr="00F56DA9">
        <w:rPr>
          <w:rFonts w:ascii="SimSun" w:eastAsia="SimSun" w:hAnsi="SimSun"/>
          <w:sz w:val="21"/>
          <w:szCs w:val="21"/>
        </w:rPr>
        <w:t>simv</w:t>
      </w:r>
    </w:p>
    <w:p w:rsidR="00F56DA9" w:rsidRPr="00F56DA9" w:rsidRDefault="00F31F0C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/>
          <w:noProof/>
          <w:sz w:val="21"/>
          <w:szCs w:val="21"/>
        </w:rPr>
        <w:drawing>
          <wp:inline distT="0" distB="0" distL="0" distR="0">
            <wp:extent cx="3038621" cy="725450"/>
            <wp:effectExtent l="0" t="0" r="0" b="0"/>
            <wp:docPr id="658495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5337" name="Picture 6584953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643" cy="7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A9" w:rsidRPr="00F56DA9" w:rsidRDefault="00F56DA9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 w:rsidRPr="00F56DA9">
        <w:rPr>
          <w:rFonts w:ascii="SimSun" w:eastAsia="SimSun" w:hAnsi="SimSun" w:hint="eastAsia"/>
          <w:sz w:val="21"/>
          <w:szCs w:val="21"/>
        </w:rPr>
        <w:t>任务4  使用不同的名称创建可执行仿真</w:t>
      </w:r>
    </w:p>
    <w:p w:rsidR="00F56DA9" w:rsidRPr="00F56DA9" w:rsidRDefault="00F56DA9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 w:rsidRPr="00F56DA9">
        <w:rPr>
          <w:rFonts w:ascii="SimSun" w:eastAsia="SimSun" w:hAnsi="SimSun"/>
          <w:sz w:val="21"/>
          <w:szCs w:val="21"/>
        </w:rPr>
        <w:lastRenderedPageBreak/>
        <w:t>vcs addertb.v fa.v add4.v add8.v –o addertest</w:t>
      </w:r>
    </w:p>
    <w:p w:rsidR="00F56DA9" w:rsidRDefault="00F56DA9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 w:rsidRPr="00F56DA9">
        <w:rPr>
          <w:rFonts w:ascii="SimSun" w:eastAsia="SimSun" w:hAnsi="SimSun"/>
          <w:sz w:val="21"/>
          <w:szCs w:val="21"/>
        </w:rPr>
        <w:t>addertest</w:t>
      </w:r>
    </w:p>
    <w:p w:rsidR="00BB37FB" w:rsidRDefault="00656698" w:rsidP="009B4D25">
      <w:pPr>
        <w:spacing w:line="360" w:lineRule="auto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/>
          <w:noProof/>
          <w:sz w:val="21"/>
          <w:szCs w:val="21"/>
        </w:rPr>
        <w:drawing>
          <wp:inline distT="0" distB="0" distL="0" distR="0">
            <wp:extent cx="5274310" cy="2165985"/>
            <wp:effectExtent l="0" t="0" r="0" b="5715"/>
            <wp:docPr id="1616086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86181" name="Picture 16160861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B6" w:rsidRPr="00943D28" w:rsidRDefault="00B769B6" w:rsidP="009B4D25">
      <w:pPr>
        <w:spacing w:line="360" w:lineRule="auto"/>
        <w:rPr>
          <w:rFonts w:ascii="SimSun" w:eastAsia="SimSun" w:hAnsi="SimSun"/>
        </w:rPr>
      </w:pPr>
      <w:r w:rsidRPr="00943D28">
        <w:rPr>
          <w:rFonts w:ascii="SimSun" w:eastAsia="SimSun" w:hAnsi="SimSun" w:hint="eastAsia"/>
        </w:rPr>
        <w:t>B部分 使用库目录</w:t>
      </w:r>
    </w:p>
    <w:p w:rsidR="00B769B6" w:rsidRPr="00B769B6" w:rsidRDefault="00B769B6" w:rsidP="00B769B6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B769B6">
        <w:rPr>
          <w:rFonts w:ascii="SimSun" w:eastAsia="SimSun" w:hAnsi="SimSun" w:hint="eastAsia"/>
          <w:sz w:val="21"/>
          <w:szCs w:val="21"/>
          <w:lang w:val="en-CN"/>
        </w:rPr>
        <w:t>任务1  使用设计库目录进行编译和仿真</w:t>
      </w:r>
    </w:p>
    <w:p w:rsidR="00B769B6" w:rsidRPr="00B769B6" w:rsidRDefault="00B769B6" w:rsidP="00B769B6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B769B6">
        <w:rPr>
          <w:rFonts w:ascii="SimSun" w:eastAsia="SimSun" w:hAnsi="SimSun"/>
          <w:sz w:val="21"/>
          <w:szCs w:val="21"/>
          <w:lang w:val="en-CN"/>
        </w:rPr>
        <w:t>cd ../partb</w:t>
      </w:r>
    </w:p>
    <w:p w:rsidR="00B769B6" w:rsidRPr="00B769B6" w:rsidRDefault="00B769B6" w:rsidP="00B769B6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B769B6">
        <w:rPr>
          <w:rFonts w:ascii="SimSun" w:eastAsia="SimSun" w:hAnsi="SimSun"/>
          <w:sz w:val="21"/>
          <w:szCs w:val="21"/>
          <w:lang w:val="en-CN"/>
        </w:rPr>
        <w:t>ls</w:t>
      </w:r>
    </w:p>
    <w:p w:rsidR="00B769B6" w:rsidRPr="00B769B6" w:rsidRDefault="00B769B6" w:rsidP="00B769B6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B769B6">
        <w:rPr>
          <w:rFonts w:ascii="SimSun" w:eastAsia="SimSun" w:hAnsi="SimSun"/>
          <w:sz w:val="21"/>
          <w:szCs w:val="21"/>
          <w:lang w:val="en-CN"/>
        </w:rPr>
        <w:t>vcs addertb.v add8.v –y ../../lib +libext+.v -R</w:t>
      </w:r>
    </w:p>
    <w:p w:rsidR="00B769B6" w:rsidRPr="00B769B6" w:rsidRDefault="00943D28" w:rsidP="00B769B6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>
        <w:rPr>
          <w:rFonts w:ascii="SimSun" w:eastAsia="SimSun" w:hAnsi="SimSun"/>
          <w:noProof/>
          <w:sz w:val="21"/>
          <w:szCs w:val="21"/>
          <w:lang w:val="en-CN"/>
        </w:rPr>
        <w:drawing>
          <wp:inline distT="0" distB="0" distL="0" distR="0">
            <wp:extent cx="5274310" cy="1889760"/>
            <wp:effectExtent l="0" t="0" r="0" b="2540"/>
            <wp:docPr id="1838666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66333" name="Picture 18386663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B6" w:rsidRPr="00B769B6" w:rsidRDefault="00B769B6" w:rsidP="00B769B6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B769B6">
        <w:rPr>
          <w:rFonts w:ascii="SimSun" w:eastAsia="SimSun" w:hAnsi="SimSun" w:hint="eastAsia"/>
          <w:sz w:val="21"/>
          <w:szCs w:val="21"/>
          <w:lang w:val="en-CN"/>
        </w:rPr>
        <w:t>任务2  使用-f参数进行编译</w:t>
      </w:r>
    </w:p>
    <w:p w:rsidR="00F56DA9" w:rsidRDefault="00943D28" w:rsidP="009B4D25">
      <w:pPr>
        <w:spacing w:line="360" w:lineRule="auto"/>
        <w:rPr>
          <w:rFonts w:ascii="SimSun" w:eastAsia="SimSun" w:hAnsi="SimSun"/>
          <w:sz w:val="28"/>
          <w:szCs w:val="28"/>
        </w:rPr>
      </w:pPr>
      <w:r w:rsidRPr="00943D28">
        <w:rPr>
          <w:rFonts w:ascii="SimSun" w:eastAsia="SimSun" w:hAnsi="SimSun" w:hint="eastAsia"/>
          <w:sz w:val="28"/>
          <w:szCs w:val="28"/>
        </w:rPr>
        <w:t>实验2 VCS调试基础</w:t>
      </w:r>
    </w:p>
    <w:p w:rsidR="00943D28" w:rsidRDefault="003A6053" w:rsidP="009B4D25">
      <w:pPr>
        <w:spacing w:line="360" w:lineRule="auto"/>
        <w:rPr>
          <w:rFonts w:ascii="SimSun" w:eastAsia="SimSun" w:hAnsi="SimSun"/>
          <w:lang w:val="en-CN"/>
        </w:rPr>
      </w:pPr>
      <w:r w:rsidRPr="003A6053">
        <w:rPr>
          <w:rFonts w:ascii="SimSun" w:eastAsia="SimSun" w:hAnsi="SimSun" w:hint="eastAsia"/>
          <w:lang w:val="en-CN"/>
        </w:rPr>
        <w:t>A部分：使用Verilog系统任务调用进行调试</w:t>
      </w:r>
    </w:p>
    <w:p w:rsidR="009805A9" w:rsidRPr="009805A9" w:rsidRDefault="009805A9" w:rsidP="009805A9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9805A9">
        <w:rPr>
          <w:rFonts w:ascii="SimSun" w:eastAsia="SimSun" w:hAnsi="SimSun" w:hint="eastAsia"/>
          <w:sz w:val="21"/>
          <w:szCs w:val="21"/>
          <w:lang w:val="en-CN"/>
        </w:rPr>
        <w:t>任务1  有用的VCS参数</w:t>
      </w:r>
    </w:p>
    <w:p w:rsidR="009805A9" w:rsidRPr="009805A9" w:rsidRDefault="009805A9" w:rsidP="009805A9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9805A9">
        <w:rPr>
          <w:rFonts w:ascii="SimSun" w:eastAsia="SimSun" w:hAnsi="SimSun"/>
          <w:sz w:val="21"/>
          <w:szCs w:val="21"/>
          <w:lang w:val="en-CN"/>
        </w:rPr>
        <w:t>cd ../../lab2/parta</w:t>
      </w:r>
    </w:p>
    <w:p w:rsidR="009805A9" w:rsidRPr="009805A9" w:rsidRDefault="009805A9" w:rsidP="009805A9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9805A9">
        <w:rPr>
          <w:rFonts w:ascii="SimSun" w:eastAsia="SimSun" w:hAnsi="SimSun"/>
          <w:sz w:val="21"/>
          <w:szCs w:val="21"/>
          <w:lang w:val="en-CN"/>
        </w:rPr>
        <w:t>vcs -h</w:t>
      </w:r>
    </w:p>
    <w:p w:rsidR="009805A9" w:rsidRPr="009805A9" w:rsidRDefault="009805A9" w:rsidP="009805A9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9805A9">
        <w:rPr>
          <w:rFonts w:ascii="SimSun" w:eastAsia="SimSun" w:hAnsi="SimSun" w:hint="eastAsia"/>
          <w:sz w:val="21"/>
          <w:szCs w:val="21"/>
          <w:lang w:val="en-CN"/>
        </w:rPr>
        <w:t>任务2  编译并运行第一遍验证</w:t>
      </w:r>
      <w:r w:rsidRPr="00CE731E">
        <w:rPr>
          <w:rFonts w:ascii="SimSun" w:eastAsia="SimSun" w:hAnsi="SimSun" w:hint="eastAsia"/>
          <w:sz w:val="21"/>
          <w:szCs w:val="21"/>
          <w:lang w:val="en-CN"/>
        </w:rPr>
        <w:t>，</w:t>
      </w:r>
      <w:r w:rsidRPr="009805A9">
        <w:rPr>
          <w:rFonts w:ascii="SimSun" w:eastAsia="SimSun" w:hAnsi="SimSun" w:hint="eastAsia"/>
          <w:sz w:val="21"/>
          <w:szCs w:val="21"/>
          <w:lang w:val="en-CN"/>
        </w:rPr>
        <w:t>对carry select加法器进行编译并仿真。</w:t>
      </w:r>
    </w:p>
    <w:p w:rsidR="009805A9" w:rsidRDefault="009805A9" w:rsidP="009805A9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9805A9">
        <w:rPr>
          <w:rFonts w:ascii="SimSun" w:eastAsia="SimSun" w:hAnsi="SimSun"/>
          <w:sz w:val="21"/>
          <w:szCs w:val="21"/>
          <w:lang w:val="en-CN"/>
        </w:rPr>
        <w:lastRenderedPageBreak/>
        <w:t>vcs –f adder.f -R</w:t>
      </w:r>
    </w:p>
    <w:p w:rsidR="00F352E3" w:rsidRDefault="00F352E3" w:rsidP="009805A9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>
        <w:rPr>
          <w:rFonts w:ascii="SimSun" w:eastAsia="SimSun" w:hAnsi="SimSun" w:hint="eastAsia"/>
          <w:noProof/>
          <w:sz w:val="21"/>
          <w:szCs w:val="21"/>
          <w:lang w:val="en-CN"/>
        </w:rPr>
        <w:drawing>
          <wp:inline distT="0" distB="0" distL="0" distR="0">
            <wp:extent cx="5274310" cy="1951990"/>
            <wp:effectExtent l="0" t="0" r="0" b="3810"/>
            <wp:docPr id="1910141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41519" name="Picture 19101415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74" w:rsidRPr="001F2874" w:rsidRDefault="001F2874" w:rsidP="001F2874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1F2874">
        <w:rPr>
          <w:rFonts w:ascii="SimSun" w:eastAsia="SimSun" w:hAnsi="SimSun" w:hint="eastAsia"/>
          <w:sz w:val="21"/>
          <w:szCs w:val="21"/>
          <w:lang w:val="en-CN"/>
        </w:rPr>
        <w:t>任务</w:t>
      </w:r>
      <w:r w:rsidRPr="001F2874">
        <w:rPr>
          <w:rFonts w:ascii="SimSun" w:eastAsia="SimSun" w:hAnsi="SimSun"/>
          <w:sz w:val="21"/>
          <w:szCs w:val="21"/>
          <w:lang w:val="en-CN"/>
        </w:rPr>
        <w:t xml:space="preserve">3  </w:t>
      </w:r>
      <w:r w:rsidRPr="001F2874">
        <w:rPr>
          <w:rFonts w:ascii="SimSun" w:eastAsia="SimSun" w:hAnsi="SimSun" w:hint="eastAsia"/>
          <w:sz w:val="21"/>
          <w:szCs w:val="21"/>
          <w:lang w:val="en-CN"/>
        </w:rPr>
        <w:t>调试错误</w:t>
      </w:r>
    </w:p>
    <w:p w:rsidR="001F2874" w:rsidRPr="001F2874" w:rsidRDefault="001F2874" w:rsidP="001F2874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1F2874">
        <w:rPr>
          <w:rFonts w:ascii="SimSun" w:eastAsia="SimSun" w:hAnsi="SimSun" w:hint="eastAsia"/>
          <w:sz w:val="21"/>
          <w:szCs w:val="21"/>
          <w:lang w:val="en-CN"/>
        </w:rPr>
        <w:t>将$finish改为$stop</w:t>
      </w:r>
    </w:p>
    <w:p w:rsidR="001F2874" w:rsidRDefault="001F2874" w:rsidP="001F2874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1F2874">
        <w:rPr>
          <w:rFonts w:ascii="SimSun" w:eastAsia="SimSun" w:hAnsi="SimSun" w:hint="eastAsia"/>
          <w:sz w:val="21"/>
          <w:szCs w:val="21"/>
          <w:lang w:val="en-CN"/>
        </w:rPr>
        <w:t>通过这种调整，每次发现错误，$display列出的结果都将被打印输出，测试台将在这个时间点中断。</w:t>
      </w:r>
    </w:p>
    <w:p w:rsidR="001F2874" w:rsidRDefault="001F2874" w:rsidP="009805A9">
      <w:pPr>
        <w:spacing w:line="360" w:lineRule="auto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下面是经过修改的代码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>module addertb.v;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reg [7:0] a_test,b_test;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wire [7:0] sum_test;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reg cin_test;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wire cout_test;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reg [17:0] test;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>add8 u1(a_test,b_test,cin_test,sum_test,cout_test);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>initial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if (!$test$plusargs("monitoroff"))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$monitor ($time, " %h+%h=%h;cin=%h,cout=%h",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a_test,b_test,sum_test,cin_test,cout_test);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>initial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begin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for (test=0,test&lt;=18'h1ffff; test=test+1) begin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lastRenderedPageBreak/>
        <w:t xml:space="preserve">            cin_test=test[16];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a_test=test[15:8];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b_test=test[7:0];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#100;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if ({cout_test,sum_test}!= =(a_test+b_test+cin_test)) begin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  $display("***ERROR at time = %0d ***",$time);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  $display("a=%h,b=%h,sum=%h,cin=%h,cout=%h",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          a_test,b_test,sum_test,cin_test,cout_test);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  $display("\nIn add4(u1)");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  $display("a=%b,b=%b,sum=%b,cin=%b,c=%b,cout=%b",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      u1.u1.a,u1.u1.b,u1.u1.sum,u1.u1.cin,u1.u1.c,u1.u1.cout);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  $display("\nIn add8(u1)");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  $display("a=%b,b=%b,sum=%b,cin=%b,cout=%b",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      u1.a,u1.b,u1.sum,u1.cin,u1.cout);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  $finish;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        end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end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$display("***Testbench Successfully completed!***");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 xml:space="preserve">    $finish;</w:t>
      </w:r>
    </w:p>
    <w:p w:rsidR="003504F4" w:rsidRPr="003504F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>end</w:t>
      </w:r>
    </w:p>
    <w:p w:rsidR="001F2874" w:rsidRPr="001F2874" w:rsidRDefault="003504F4" w:rsidP="003504F4">
      <w:pPr>
        <w:spacing w:line="360" w:lineRule="auto"/>
        <w:rPr>
          <w:rFonts w:ascii="SimSun" w:eastAsia="SimSun" w:hAnsi="SimSun"/>
          <w:sz w:val="21"/>
          <w:szCs w:val="21"/>
        </w:rPr>
      </w:pPr>
      <w:r w:rsidRPr="003504F4">
        <w:rPr>
          <w:rFonts w:ascii="SimSun" w:eastAsia="SimSun" w:hAnsi="SimSun"/>
          <w:sz w:val="21"/>
          <w:szCs w:val="21"/>
        </w:rPr>
        <w:t>endmodule</w:t>
      </w:r>
    </w:p>
    <w:p w:rsidR="00E140E7" w:rsidRDefault="00E140E7" w:rsidP="009805A9">
      <w:pPr>
        <w:spacing w:line="360" w:lineRule="auto"/>
        <w:rPr>
          <w:rFonts w:ascii="SimSun" w:eastAsia="SimSun" w:hAnsi="SimSun"/>
          <w:color w:val="000000" w:themeColor="text1"/>
          <w:lang w:val="en-CN"/>
        </w:rPr>
      </w:pPr>
      <w:r w:rsidRPr="00E140E7">
        <w:rPr>
          <w:rFonts w:ascii="SimSun" w:eastAsia="SimSun" w:hAnsi="SimSun" w:hint="eastAsia"/>
          <w:color w:val="000000" w:themeColor="text1"/>
          <w:lang w:val="en-CN"/>
        </w:rPr>
        <w:t>B部分 使用VCS CLI调试器进行调试</w:t>
      </w:r>
    </w:p>
    <w:p w:rsidR="00FE5134" w:rsidRPr="00FE5134" w:rsidRDefault="00FE5134" w:rsidP="00FE5134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FE5134">
        <w:rPr>
          <w:rFonts w:ascii="SimSun" w:eastAsia="SimSun" w:hAnsi="SimSun" w:hint="eastAsia"/>
          <w:sz w:val="21"/>
          <w:szCs w:val="21"/>
          <w:lang w:val="en-CN"/>
        </w:rPr>
        <w:t>任务1  编译并运行第一遍验证</w:t>
      </w:r>
    </w:p>
    <w:p w:rsidR="00FE5134" w:rsidRPr="00FE5134" w:rsidRDefault="00FE5134" w:rsidP="00FE5134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FE5134">
        <w:rPr>
          <w:rFonts w:ascii="SimSun" w:eastAsia="SimSun" w:hAnsi="SimSun"/>
          <w:sz w:val="21"/>
          <w:szCs w:val="21"/>
          <w:lang w:val="en-CN"/>
        </w:rPr>
        <w:t>cd ../partb</w:t>
      </w:r>
    </w:p>
    <w:p w:rsidR="00FE5134" w:rsidRDefault="00FE5134" w:rsidP="00FE5134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FE5134">
        <w:rPr>
          <w:rFonts w:ascii="SimSun" w:eastAsia="SimSun" w:hAnsi="SimSun"/>
          <w:sz w:val="21"/>
          <w:szCs w:val="21"/>
          <w:lang w:val="en-CN"/>
        </w:rPr>
        <w:t>vcs –f adder.f -R</w:t>
      </w:r>
    </w:p>
    <w:p w:rsid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 w:hint="eastAsia"/>
          <w:sz w:val="21"/>
          <w:szCs w:val="21"/>
          <w:lang w:val="en-CN"/>
        </w:rPr>
        <w:t>任务2  使能CLI调试器参数进行编译</w:t>
      </w:r>
      <w:r>
        <w:rPr>
          <w:rFonts w:ascii="SimSun" w:eastAsia="SimSun" w:hAnsi="SimSun" w:hint="eastAsia"/>
          <w:sz w:val="21"/>
          <w:szCs w:val="21"/>
          <w:lang w:val="en-CN"/>
        </w:rPr>
        <w:t>，</w:t>
      </w:r>
      <w:r w:rsidRPr="004E4DEC">
        <w:rPr>
          <w:rFonts w:ascii="SimSun" w:eastAsia="SimSun" w:hAnsi="SimSun" w:hint="eastAsia"/>
          <w:sz w:val="21"/>
          <w:szCs w:val="21"/>
          <w:lang w:val="en-CN"/>
        </w:rPr>
        <w:t>修改`$finish`为`$stop`，并运行</w:t>
      </w:r>
    </w:p>
    <w:p w:rsid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 w:hint="eastAsia"/>
          <w:sz w:val="21"/>
          <w:szCs w:val="21"/>
          <w:lang w:val="en-CN"/>
        </w:rPr>
        <w:t>任务3  使用CLI调试器进行调试</w:t>
      </w:r>
    </w:p>
    <w:p w:rsidR="004E4DEC" w:rsidRP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 w:hint="eastAsia"/>
          <w:sz w:val="21"/>
          <w:szCs w:val="21"/>
          <w:lang w:val="en-CN"/>
        </w:rPr>
        <w:t>查看信号的值，使用`show 信号 -value -radix hex/bin/dec`命令,显示信号的值，以特定的进制显示。</w:t>
      </w:r>
    </w:p>
    <w:p w:rsidR="004E4DEC" w:rsidRP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/>
          <w:sz w:val="21"/>
          <w:szCs w:val="21"/>
          <w:lang w:val="en-CN"/>
        </w:rPr>
        <w:lastRenderedPageBreak/>
        <w:t>run</w:t>
      </w:r>
    </w:p>
    <w:p w:rsidR="004E4DEC" w:rsidRP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 w:hint="eastAsia"/>
          <w:sz w:val="21"/>
          <w:szCs w:val="21"/>
          <w:lang w:val="en-CN"/>
        </w:rPr>
        <w:t>show -value # 等价于 show a_test b_test cin_test cout_test sum_test -value</w:t>
      </w:r>
    </w:p>
    <w:p w:rsidR="004E4DEC" w:rsidRP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/>
          <w:sz w:val="21"/>
          <w:szCs w:val="21"/>
          <w:lang w:val="en-CN"/>
        </w:rPr>
        <w:t>scope u1</w:t>
      </w:r>
    </w:p>
    <w:p w:rsidR="004E4DEC" w:rsidRP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/>
          <w:sz w:val="21"/>
          <w:szCs w:val="21"/>
          <w:lang w:val="en-CN"/>
        </w:rPr>
        <w:t>show</w:t>
      </w:r>
    </w:p>
    <w:p w:rsidR="004E4DEC" w:rsidRP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 w:hint="eastAsia"/>
          <w:sz w:val="21"/>
          <w:szCs w:val="21"/>
          <w:lang w:val="en-CN"/>
        </w:rPr>
        <w:t>在调试过程中，你常需要多次输出变量相同设置的值。为这个经常被执行的任务创建一个别名会让工作变得简单一些。一旦创建了别名，执行时只需要输入别名就可以了。</w:t>
      </w:r>
    </w:p>
    <w:p w:rsidR="004E4DEC" w:rsidRP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/>
          <w:sz w:val="21"/>
          <w:szCs w:val="21"/>
          <w:lang w:val="en-CN"/>
        </w:rPr>
        <w:t>alias prvars show a b sum sum_0 sum_1 cin c4 -value</w:t>
      </w:r>
    </w:p>
    <w:p w:rsidR="004E4DEC" w:rsidRDefault="004E4DEC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4E4DEC">
        <w:rPr>
          <w:rFonts w:ascii="SimSun" w:eastAsia="SimSun" w:hAnsi="SimSun"/>
          <w:sz w:val="21"/>
          <w:szCs w:val="21"/>
          <w:lang w:val="en-CN"/>
        </w:rPr>
        <w:t>prvars</w:t>
      </w:r>
      <w:r>
        <w:rPr>
          <w:rFonts w:ascii="SimSun" w:eastAsia="SimSun" w:hAnsi="SimSun" w:hint="eastAsia"/>
          <w:noProof/>
          <w:sz w:val="21"/>
          <w:szCs w:val="21"/>
          <w:lang w:val="en-CN"/>
        </w:rPr>
        <w:drawing>
          <wp:inline distT="0" distB="0" distL="0" distR="0">
            <wp:extent cx="5274310" cy="5022850"/>
            <wp:effectExtent l="0" t="0" r="0" b="6350"/>
            <wp:docPr id="945772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72519" name="Picture 9457725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DD" w:rsidRDefault="007A1DDD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7A1DDD">
        <w:rPr>
          <w:rFonts w:ascii="SimSun" w:eastAsia="SimSun" w:hAnsi="SimSun" w:hint="eastAsia"/>
          <w:sz w:val="21"/>
          <w:szCs w:val="21"/>
          <w:lang w:val="en-CN"/>
        </w:rPr>
        <w:t>2:1选择器应该sum_0为0的值但是却选择了sum_1为1的值。</w:t>
      </w:r>
    </w:p>
    <w:p w:rsidR="00367987" w:rsidRDefault="00367987" w:rsidP="004E4DEC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367987">
        <w:rPr>
          <w:rFonts w:ascii="SimSun" w:eastAsia="SimSun" w:hAnsi="SimSun" w:hint="eastAsia"/>
          <w:sz w:val="21"/>
          <w:szCs w:val="21"/>
          <w:lang w:val="en-CN"/>
        </w:rPr>
        <w:t>将sum_0加法器的carry-in改变为“1”并将sum_1加法器的carry-in改变为“0”，问题就得到有效的改正了。</w:t>
      </w:r>
    </w:p>
    <w:p w:rsidR="00367987" w:rsidRPr="00367987" w:rsidRDefault="00367987" w:rsidP="00367987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367987">
        <w:rPr>
          <w:rFonts w:ascii="SimSun" w:eastAsia="SimSun" w:hAnsi="SimSun"/>
          <w:sz w:val="21"/>
          <w:szCs w:val="21"/>
          <w:lang w:val="en-CN"/>
        </w:rPr>
        <w:lastRenderedPageBreak/>
        <w:t>force zero_add_cin 1</w:t>
      </w:r>
    </w:p>
    <w:p w:rsidR="00367987" w:rsidRDefault="00367987" w:rsidP="00367987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 w:rsidRPr="00367987">
        <w:rPr>
          <w:rFonts w:ascii="SimSun" w:eastAsia="SimSun" w:hAnsi="SimSun"/>
          <w:sz w:val="21"/>
          <w:szCs w:val="21"/>
          <w:lang w:val="en-CN"/>
        </w:rPr>
        <w:t>force one_add_cin 0</w:t>
      </w:r>
    </w:p>
    <w:p w:rsidR="00FA16D4" w:rsidRDefault="00FA16D4" w:rsidP="00367987">
      <w:pPr>
        <w:spacing w:line="360" w:lineRule="auto"/>
        <w:rPr>
          <w:rFonts w:ascii="SimSun" w:eastAsia="SimSun" w:hAnsi="SimSun"/>
          <w:sz w:val="21"/>
          <w:szCs w:val="21"/>
          <w:lang w:val="en-CN"/>
        </w:rPr>
      </w:pPr>
      <w:r>
        <w:rPr>
          <w:rFonts w:ascii="SimSun" w:eastAsia="SimSun" w:hAnsi="SimSun" w:hint="eastAsia"/>
          <w:noProof/>
          <w:sz w:val="21"/>
          <w:szCs w:val="21"/>
          <w:lang w:val="en-CN"/>
        </w:rPr>
        <w:drawing>
          <wp:inline distT="0" distB="0" distL="0" distR="0">
            <wp:extent cx="4457700" cy="4483100"/>
            <wp:effectExtent l="0" t="0" r="0" b="0"/>
            <wp:docPr id="3119097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09768" name="Picture 3119097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9C" w:rsidRPr="0097799B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FD6A9C">
        <w:rPr>
          <w:rFonts w:ascii="SimHei" w:eastAsia="SimHei" w:hAnsi="SimHei" w:hint="eastAsia"/>
          <w:bCs/>
          <w:sz w:val="30"/>
          <w:szCs w:val="30"/>
        </w:rPr>
        <w:t>总结</w:t>
      </w:r>
    </w:p>
    <w:sectPr w:rsidR="00FD6A9C" w:rsidRPr="0097799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13B94" w:rsidRDefault="00213B94" w:rsidP="00C17AB6">
      <w:r>
        <w:separator/>
      </w:r>
    </w:p>
  </w:endnote>
  <w:endnote w:type="continuationSeparator" w:id="0">
    <w:p w:rsidR="00213B94" w:rsidRDefault="00213B94" w:rsidP="00C1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13B94" w:rsidRDefault="00213B94" w:rsidP="00C17AB6">
      <w:r>
        <w:separator/>
      </w:r>
    </w:p>
  </w:footnote>
  <w:footnote w:type="continuationSeparator" w:id="0">
    <w:p w:rsidR="00213B94" w:rsidRDefault="00213B94" w:rsidP="00C17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00000004"/>
    <w:multiLevelType w:val="multilevel"/>
    <w:tmpl w:val="96361CA8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  <w:szCs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31504561">
    <w:abstractNumId w:val="1"/>
  </w:num>
  <w:num w:numId="2" w16cid:durableId="71257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71B0"/>
    <w:rsid w:val="00066CAE"/>
    <w:rsid w:val="0007724D"/>
    <w:rsid w:val="001341B7"/>
    <w:rsid w:val="00162BF3"/>
    <w:rsid w:val="00172A27"/>
    <w:rsid w:val="001B617D"/>
    <w:rsid w:val="001E7FB8"/>
    <w:rsid w:val="001F2874"/>
    <w:rsid w:val="00213B94"/>
    <w:rsid w:val="00235EC2"/>
    <w:rsid w:val="00254E4A"/>
    <w:rsid w:val="003252BC"/>
    <w:rsid w:val="00343837"/>
    <w:rsid w:val="003458CD"/>
    <w:rsid w:val="003504F4"/>
    <w:rsid w:val="00367987"/>
    <w:rsid w:val="00397348"/>
    <w:rsid w:val="003A6053"/>
    <w:rsid w:val="004474DF"/>
    <w:rsid w:val="00453E6A"/>
    <w:rsid w:val="004B67C5"/>
    <w:rsid w:val="004D0D3D"/>
    <w:rsid w:val="004E4DEC"/>
    <w:rsid w:val="005A38D9"/>
    <w:rsid w:val="005B1E95"/>
    <w:rsid w:val="005C717C"/>
    <w:rsid w:val="005D3F72"/>
    <w:rsid w:val="00635F3F"/>
    <w:rsid w:val="00656698"/>
    <w:rsid w:val="0069378F"/>
    <w:rsid w:val="00795BAC"/>
    <w:rsid w:val="007A1DDD"/>
    <w:rsid w:val="007D220C"/>
    <w:rsid w:val="007F667E"/>
    <w:rsid w:val="00850314"/>
    <w:rsid w:val="008561D2"/>
    <w:rsid w:val="00891D63"/>
    <w:rsid w:val="008D5056"/>
    <w:rsid w:val="00930BF6"/>
    <w:rsid w:val="00943D28"/>
    <w:rsid w:val="0097799B"/>
    <w:rsid w:val="009805A9"/>
    <w:rsid w:val="009B4D25"/>
    <w:rsid w:val="009C12F3"/>
    <w:rsid w:val="009F7A83"/>
    <w:rsid w:val="00A27178"/>
    <w:rsid w:val="00A53969"/>
    <w:rsid w:val="00A7566E"/>
    <w:rsid w:val="00AA77CD"/>
    <w:rsid w:val="00B37BB4"/>
    <w:rsid w:val="00B742A1"/>
    <w:rsid w:val="00B769B6"/>
    <w:rsid w:val="00BA78A5"/>
    <w:rsid w:val="00BB37FB"/>
    <w:rsid w:val="00C17AB6"/>
    <w:rsid w:val="00C8614F"/>
    <w:rsid w:val="00C87187"/>
    <w:rsid w:val="00CC1709"/>
    <w:rsid w:val="00CE731E"/>
    <w:rsid w:val="00D41924"/>
    <w:rsid w:val="00D70A52"/>
    <w:rsid w:val="00DD28F7"/>
    <w:rsid w:val="00DF2454"/>
    <w:rsid w:val="00E1316E"/>
    <w:rsid w:val="00E140E7"/>
    <w:rsid w:val="00E2193F"/>
    <w:rsid w:val="00E728D4"/>
    <w:rsid w:val="00E85247"/>
    <w:rsid w:val="00ED77F2"/>
    <w:rsid w:val="00F03475"/>
    <w:rsid w:val="00F31F0C"/>
    <w:rsid w:val="00F352E3"/>
    <w:rsid w:val="00F56DA9"/>
    <w:rsid w:val="00F83A61"/>
    <w:rsid w:val="00FA16D4"/>
    <w:rsid w:val="00FD0A79"/>
    <w:rsid w:val="00FD6A9C"/>
    <w:rsid w:val="00FE5134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185227"/>
  <w15:chartTrackingRefBased/>
  <w15:docId w15:val="{4ABAFB50-F097-0748-92B5-2DE45BFC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1F2874"/>
    <w:pPr>
      <w:keepNext/>
      <w:keepLines/>
      <w:spacing w:before="260" w:after="260" w:line="416" w:lineRule="auto"/>
      <w:outlineLvl w:val="2"/>
    </w:pPr>
    <w:rPr>
      <w:rFonts w:eastAsia="SimSu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</w:rPr>
  </w:style>
  <w:style w:type="paragraph" w:styleId="Footer">
    <w:name w:val="footer"/>
    <w:basedOn w:val="Normal"/>
    <w:link w:val="FooterChar"/>
    <w:uiPriority w:val="99"/>
    <w:unhideWhenUsed/>
    <w:rsid w:val="00C17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17AB6"/>
    <w:rPr>
      <w:rFonts w:eastAsia="FangSong_GB2312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453E6A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rsid w:val="001F2874"/>
    <w:rPr>
      <w:b/>
      <w:bCs/>
      <w:kern w:val="2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18</TotalTime>
  <Pages>7</Pages>
  <Words>412</Words>
  <Characters>2353</Characters>
  <Application>Microsoft Office Word</Application>
  <DocSecurity>0</DocSecurity>
  <PresentationFormat/>
  <Lines>19</Lines>
  <Paragraphs>5</Paragraphs>
  <Slides>0</Slides>
  <Notes>0</Notes>
  <HiddenSlides>0</HiddenSlides>
  <MMClips>0</MMClips>
  <ScaleCrop>false</ScaleCrop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cp:lastModifiedBy>JT ZMB</cp:lastModifiedBy>
  <cp:revision>34</cp:revision>
  <cp:lastPrinted>2004-12-28T05:49:00Z</cp:lastPrinted>
  <dcterms:created xsi:type="dcterms:W3CDTF">2023-09-27T07:40:00Z</dcterms:created>
  <dcterms:modified xsi:type="dcterms:W3CDTF">2023-11-26T12:37:00Z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2052-6.6.0.2699</vt:lpwstr>
  </property>
</Properties>
</file>