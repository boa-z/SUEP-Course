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3458CD" w:rsidRDefault="003458CD">
      <w:pPr>
        <w:jc w:val="center"/>
        <w:rPr>
          <w:b/>
          <w:bCs/>
          <w:sz w:val="44"/>
        </w:rPr>
      </w:pPr>
    </w:p>
    <w:p w:rsidR="003458CD" w:rsidRDefault="003458CD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上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海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电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力</w:t>
      </w:r>
      <w:r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大</w:t>
      </w:r>
      <w:r w:rsidR="00F03475"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学</w:t>
      </w:r>
    </w:p>
    <w:p w:rsidR="003458CD" w:rsidRDefault="003458CD">
      <w:pPr>
        <w:jc w:val="center"/>
        <w:rPr>
          <w:b/>
          <w:bCs/>
          <w:sz w:val="48"/>
          <w:szCs w:val="48"/>
        </w:rPr>
      </w:pPr>
    </w:p>
    <w:p w:rsidR="003458CD" w:rsidRDefault="00C17AB6" w:rsidP="00B742A1">
      <w:pPr>
        <w:jc w:val="center"/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《</w:t>
      </w:r>
      <w:r w:rsidR="004D0D3D">
        <w:rPr>
          <w:rFonts w:hint="eastAsia"/>
          <w:sz w:val="36"/>
          <w:szCs w:val="36"/>
        </w:rPr>
        <w:t>数字集成电路设计与分析</w:t>
      </w:r>
      <w:r>
        <w:rPr>
          <w:rFonts w:hint="eastAsia"/>
          <w:sz w:val="36"/>
          <w:szCs w:val="36"/>
        </w:rPr>
        <w:t>》</w:t>
      </w:r>
      <w:r w:rsidR="00B742A1">
        <w:rPr>
          <w:rFonts w:hint="eastAsia"/>
          <w:sz w:val="36"/>
          <w:szCs w:val="36"/>
        </w:rPr>
        <w:t>实验报告</w:t>
      </w:r>
    </w:p>
    <w:p w:rsidR="003458CD" w:rsidRDefault="003458CD"/>
    <w:p w:rsidR="003458CD" w:rsidRDefault="00ED77F2">
      <w:pPr>
        <w:jc w:val="center"/>
      </w:pPr>
      <w:r w:rsidRPr="00E420B6">
        <w:rPr>
          <w:noProof/>
        </w:rPr>
        <w:drawing>
          <wp:inline distT="0" distB="0" distL="0" distR="0">
            <wp:extent cx="2098040" cy="209804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CD" w:rsidRDefault="003458CD"/>
    <w:p w:rsidR="003458CD" w:rsidRDefault="003458CD"/>
    <w:p w:rsidR="003458CD" w:rsidRDefault="003458CD"/>
    <w:p w:rsidR="003458CD" w:rsidRDefault="003458CD"/>
    <w:p w:rsidR="003458CD" w:rsidRDefault="003458CD"/>
    <w:p w:rsidR="0007724D" w:rsidRDefault="0007724D" w:rsidP="0007724D">
      <w:pPr>
        <w:spacing w:line="360" w:lineRule="auto"/>
        <w:ind w:firstLineChars="239" w:firstLine="780"/>
        <w:rPr>
          <w:b/>
          <w:bCs/>
          <w:sz w:val="32"/>
          <w:u w:val="single"/>
        </w:rPr>
      </w:pPr>
      <w:r>
        <w:rPr>
          <w:rFonts w:eastAsia="KaiTi_GB2312" w:hint="eastAsia"/>
          <w:b/>
          <w:bCs/>
          <w:sz w:val="32"/>
        </w:rPr>
        <w:t>实验题目：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hint="eastAsia"/>
          <w:bCs/>
          <w:sz w:val="32"/>
          <w:u w:val="single"/>
        </w:rPr>
        <w:t xml:space="preserve">  </w:t>
      </w:r>
      <w:r w:rsidR="00D00534" w:rsidRPr="00D00534">
        <w:rPr>
          <w:rFonts w:eastAsia="KaiTi_GB2312" w:hint="eastAsia"/>
          <w:sz w:val="30"/>
          <w:u w:val="single"/>
        </w:rPr>
        <w:t>DC</w:t>
      </w:r>
      <w:r w:rsidR="00D00534" w:rsidRPr="00D00534">
        <w:rPr>
          <w:rFonts w:eastAsia="KaiTi_GB2312" w:hint="eastAsia"/>
          <w:sz w:val="30"/>
          <w:u w:val="single"/>
        </w:rPr>
        <w:t>综合约束文件建立</w:t>
      </w:r>
    </w:p>
    <w:p w:rsidR="0007724D" w:rsidRDefault="0007724D" w:rsidP="0007724D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>
        <w:rPr>
          <w:rFonts w:ascii="SimSun" w:hint="eastAsia"/>
        </w:rPr>
        <w:t xml:space="preserve">  </w:t>
      </w:r>
      <w:r>
        <w:rPr>
          <w:rFonts w:eastAsia="KaiTi_GB2312" w:hint="eastAsia"/>
          <w:b/>
          <w:bCs/>
          <w:sz w:val="32"/>
        </w:rPr>
        <w:t>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业：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b/>
          <w:bCs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</w:t>
      </w:r>
    </w:p>
    <w:p w:rsidR="0007724D" w:rsidRDefault="0007724D" w:rsidP="0007724D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班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级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</w:t>
      </w:r>
      <w:r>
        <w:rPr>
          <w:rFonts w:eastAsia="KaiTi_GB2312" w:hint="eastAsia"/>
          <w:b/>
          <w:bCs/>
          <w:sz w:val="32"/>
        </w:rPr>
        <w:t>学号</w:t>
      </w:r>
      <w:r>
        <w:rPr>
          <w:rFonts w:eastAsia="KaiTi_GB2312" w:hint="eastAsia"/>
          <w:b/>
          <w:bCs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</w:t>
      </w:r>
    </w:p>
    <w:p w:rsidR="0007724D" w:rsidRDefault="0007724D" w:rsidP="0007724D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名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                      </w:t>
      </w:r>
    </w:p>
    <w:p w:rsidR="0007724D" w:rsidRDefault="0007724D" w:rsidP="0007724D">
      <w:pPr>
        <w:spacing w:line="360" w:lineRule="auto"/>
        <w:ind w:firstLineChars="239" w:firstLine="780"/>
      </w:pPr>
      <w:r>
        <w:rPr>
          <w:rFonts w:eastAsia="KaiTi_GB2312" w:hint="eastAsia"/>
          <w:b/>
          <w:bCs/>
          <w:sz w:val="32"/>
        </w:rPr>
        <w:t>时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间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>2023-1</w:t>
      </w:r>
      <w:r w:rsidR="000F09BA">
        <w:rPr>
          <w:rFonts w:eastAsia="KaiTi_GB2312"/>
          <w:sz w:val="30"/>
          <w:u w:val="single"/>
        </w:rPr>
        <w:t>1-0</w:t>
      </w:r>
      <w:r w:rsidR="00422D7C">
        <w:rPr>
          <w:rFonts w:eastAsia="KaiTi_GB2312"/>
          <w:sz w:val="30"/>
          <w:u w:val="single"/>
        </w:rPr>
        <w:t>8</w:t>
      </w:r>
      <w:r>
        <w:rPr>
          <w:rFonts w:eastAsia="KaiTi_GB2312" w:hint="eastAsia"/>
          <w:sz w:val="30"/>
          <w:u w:val="single"/>
        </w:rPr>
        <w:t xml:space="preserve">                      </w:t>
      </w:r>
    </w:p>
    <w:p w:rsidR="003458CD" w:rsidRDefault="003458CD"/>
    <w:p w:rsidR="00B742A1" w:rsidRDefault="00B742A1"/>
    <w:p w:rsidR="00B742A1" w:rsidRDefault="00B742A1"/>
    <w:p w:rsidR="00B742A1" w:rsidRDefault="00B742A1"/>
    <w:p w:rsidR="00B742A1" w:rsidRPr="00B742A1" w:rsidRDefault="00B742A1"/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lastRenderedPageBreak/>
        <w:t>实验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目的</w:t>
      </w:r>
    </w:p>
    <w:p w:rsidR="00493839" w:rsidRPr="00493839" w:rsidRDefault="00493839" w:rsidP="00493839">
      <w:pPr>
        <w:spacing w:line="360" w:lineRule="auto"/>
        <w:rPr>
          <w:rFonts w:ascii="SimSun" w:eastAsia="SimSun" w:hAnsi="SimSun"/>
        </w:rPr>
      </w:pPr>
      <w:r w:rsidRPr="00493839">
        <w:rPr>
          <w:rFonts w:ascii="SimSun" w:eastAsia="SimSun" w:hAnsi="SimSun" w:hint="eastAsia"/>
        </w:rPr>
        <w:t>1. 掌握setup文件的编写</w:t>
      </w:r>
    </w:p>
    <w:p w:rsidR="00493839" w:rsidRPr="00493839" w:rsidRDefault="00493839" w:rsidP="00493839">
      <w:pPr>
        <w:spacing w:line="360" w:lineRule="auto"/>
        <w:rPr>
          <w:rFonts w:ascii="SimSun" w:eastAsia="SimSun" w:hAnsi="SimSun"/>
        </w:rPr>
      </w:pPr>
      <w:r w:rsidRPr="00493839">
        <w:rPr>
          <w:rFonts w:ascii="SimSun" w:eastAsia="SimSun" w:hAnsi="SimSun" w:hint="eastAsia"/>
        </w:rPr>
        <w:t>2. 了解DC的图形化界面</w:t>
      </w:r>
    </w:p>
    <w:p w:rsidR="00493839" w:rsidRPr="00493839" w:rsidRDefault="00493839" w:rsidP="00493839">
      <w:pPr>
        <w:spacing w:line="360" w:lineRule="auto"/>
        <w:rPr>
          <w:rFonts w:ascii="SimSun" w:eastAsia="SimSun" w:hAnsi="SimSun"/>
        </w:rPr>
      </w:pPr>
      <w:r w:rsidRPr="00493839">
        <w:rPr>
          <w:rFonts w:ascii="SimSun" w:eastAsia="SimSun" w:hAnsi="SimSun" w:hint="eastAsia"/>
        </w:rPr>
        <w:t>3. 熟悉基本的综合流程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453E6A" w:rsidRPr="0097799B">
        <w:rPr>
          <w:rFonts w:ascii="SimHei" w:eastAsia="SimHei" w:hAnsi="SimHei" w:hint="eastAsia"/>
          <w:bCs/>
          <w:sz w:val="30"/>
          <w:szCs w:val="30"/>
        </w:rPr>
        <w:t>任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务及要求</w:t>
      </w:r>
    </w:p>
    <w:p w:rsidR="00AD1398" w:rsidRPr="00937B65" w:rsidRDefault="000F1787" w:rsidP="00AD1398">
      <w:pPr>
        <w:spacing w:line="360" w:lineRule="auto"/>
        <w:rPr>
          <w:rFonts w:ascii="SimSun" w:eastAsia="SimSun" w:hAnsi="SimSun"/>
        </w:rPr>
      </w:pPr>
      <w:r w:rsidRPr="000F1787">
        <w:rPr>
          <w:rFonts w:ascii="SimSun" w:eastAsia="SimSun" w:hAnsi="SimSun" w:hint="eastAsia"/>
        </w:rPr>
        <w:t>对应DC逻辑综合实验手册pdf中的实验1</w:t>
      </w:r>
    </w:p>
    <w:p w:rsidR="00937B65" w:rsidRDefault="00B742A1" w:rsidP="00937B65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实验内容及步骤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b/>
          <w:bCs/>
          <w:color w:val="000000" w:themeColor="text1"/>
        </w:rPr>
      </w:pPr>
      <w:r w:rsidRPr="003E65D1">
        <w:rPr>
          <w:rFonts w:ascii="SimSun" w:eastAsia="SimSun" w:hAnsi="SimSun" w:hint="eastAsia"/>
          <w:b/>
          <w:bCs/>
          <w:color w:val="000000" w:themeColor="text1"/>
        </w:rPr>
        <w:t>任务1 提取目标库的时间单位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1 进入到 Lab3 目录下， 用 vim 打开common_setup.tcl文档，确认TARGET_LIBRARY_FILES变量。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2 输入以下命令，调用 Design Compile Topographical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dc_shell-topo | tee -l lab3.log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3 输入以下命令，提取目标库的时间单位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redirect -file lib.rpt {report_lib cb13fs120_tsmc_max}</w:t>
      </w:r>
    </w:p>
    <w:p w:rsidR="003E65D1" w:rsidRDefault="003E65D1" w:rsidP="003E65D1">
      <w:pPr>
        <w:spacing w:line="360" w:lineRule="auto"/>
        <w:rPr>
          <w:rFonts w:ascii="SimSun" w:eastAsia="SimSun" w:hAnsi="SimSun"/>
          <w:b/>
          <w:bCs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b/>
          <w:bCs/>
          <w:color w:val="000000" w:themeColor="text1"/>
        </w:rPr>
      </w:pPr>
      <w:r w:rsidRPr="003E65D1">
        <w:rPr>
          <w:rFonts w:ascii="SimSun" w:eastAsia="SimSun" w:hAnsi="SimSun" w:hint="eastAsia"/>
          <w:b/>
          <w:bCs/>
          <w:color w:val="000000" w:themeColor="text1"/>
        </w:rPr>
        <w:t>任务2 创建时序约束文件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1 创建scrips目录，创建MY_DESIGN.con约束文件。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2 参照.solutions/MY_DESIGN.con文件输入约束内容。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 Remove any existing constraints and attributes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reset_design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####################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  CLOCK DEFINITION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####################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 A 333Mhz clock is a 3.Ons period: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create_clock-period 3.0 [get_ports clk]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 External clock source latency is 700ps or 0.7ns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set_clock_latency-source-max 0.7 [get_clocks clk]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 The maximum internal clock network insertion delay or latency is 300ps or 0.3 ns: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set_clock_latency -max 0.3 [get_clocks clk]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 The +/-30ps internal clock delay variation to register clock pins results in a 60ps worst case skew or uncertainty, if you launch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 late (+30ps) and capture early (-30ps)r; Add 40ps due to jitter and 50ps for setup margin;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 This equals 150ps or 0.15 ns of total uncertainty.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#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set_clock_uncertainty -setup 0.15 [get_clocks clk]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3 在 LINUX命令窗口输入以下命令，检查约束文件语法。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dcprocheck scripts/MY_DESIGN.con</w:t>
      </w:r>
    </w:p>
    <w:p w:rsidR="003E65D1" w:rsidRPr="003E65D1" w:rsidRDefault="00FC34E7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3759200" cy="749300"/>
            <wp:effectExtent l="0" t="0" r="0" b="0"/>
            <wp:docPr id="74111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11936" name="Picture 7411119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b/>
          <w:bCs/>
          <w:color w:val="000000" w:themeColor="text1"/>
        </w:rPr>
      </w:pPr>
      <w:r w:rsidRPr="003E65D1">
        <w:rPr>
          <w:rFonts w:ascii="SimSun" w:eastAsia="SimSun" w:hAnsi="SimSun" w:hint="eastAsia"/>
          <w:b/>
          <w:bCs/>
          <w:color w:val="000000" w:themeColor="text1"/>
        </w:rPr>
        <w:t>任务3 使用约束并验证约束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1 在 lab3 目录下，使用ls查看是否存在MY_DESIGN_LIB文件夹。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lastRenderedPageBreak/>
        <w:t>MY_DESIGN_LIB文件夹是Milkyway design library，任务1当中首次启动DC创建。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2 读取，链接，检查rtl/MY_DESIGN.v文件。</w:t>
      </w:r>
    </w:p>
    <w:p w:rsidR="00EA748E" w:rsidRPr="00EA748E" w:rsidRDefault="00EA748E" w:rsidP="00EA748E">
      <w:pPr>
        <w:spacing w:line="360" w:lineRule="auto"/>
        <w:rPr>
          <w:rFonts w:ascii="SimSun" w:eastAsia="SimSun" w:hAnsi="SimSun"/>
          <w:color w:val="000000" w:themeColor="text1"/>
        </w:rPr>
      </w:pPr>
      <w:r w:rsidRPr="00EA748E">
        <w:rPr>
          <w:rFonts w:ascii="SimSun" w:eastAsia="SimSun" w:hAnsi="SimSun"/>
          <w:color w:val="000000" w:themeColor="text1"/>
        </w:rPr>
        <w:t>read_verilog rtl/MY_DESIGN.v</w:t>
      </w:r>
    </w:p>
    <w:p w:rsidR="00EA748E" w:rsidRPr="00EA748E" w:rsidRDefault="00EA748E" w:rsidP="00EA748E">
      <w:pPr>
        <w:spacing w:line="360" w:lineRule="auto"/>
        <w:rPr>
          <w:rFonts w:ascii="SimSun" w:eastAsia="SimSun" w:hAnsi="SimSun"/>
          <w:color w:val="000000" w:themeColor="text1"/>
        </w:rPr>
      </w:pPr>
      <w:r w:rsidRPr="00EA748E">
        <w:rPr>
          <w:rFonts w:ascii="SimSun" w:eastAsia="SimSun" w:hAnsi="SimSun"/>
          <w:color w:val="000000" w:themeColor="text1"/>
        </w:rPr>
        <w:t>link</w:t>
      </w:r>
    </w:p>
    <w:p w:rsidR="00EA748E" w:rsidRPr="003E65D1" w:rsidRDefault="00EA748E" w:rsidP="00EA748E">
      <w:pPr>
        <w:spacing w:line="360" w:lineRule="auto"/>
        <w:rPr>
          <w:rFonts w:ascii="SimSun" w:eastAsia="SimSun" w:hAnsi="SimSun"/>
          <w:color w:val="000000" w:themeColor="text1"/>
        </w:rPr>
      </w:pPr>
      <w:r w:rsidRPr="00EA748E">
        <w:rPr>
          <w:rFonts w:ascii="SimSun" w:eastAsia="SimSun" w:hAnsi="SimSun"/>
          <w:color w:val="000000" w:themeColor="text1"/>
        </w:rPr>
        <w:t>check_design</w:t>
      </w:r>
    </w:p>
    <w:p w:rsidR="003E65D1" w:rsidRPr="003E65D1" w:rsidRDefault="009D2B6A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1362075"/>
            <wp:effectExtent l="0" t="0" r="0" b="0"/>
            <wp:docPr id="168646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1634" name="Picture 16864616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3 输入以下命令，调用约束文件。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source scripts/MY_DESIGN.con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4 输入以下命令，检验关键约束是否存在缺失或冲突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check_timing</w:t>
      </w:r>
    </w:p>
    <w:p w:rsidR="00530A6B" w:rsidRDefault="003C0CF9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lastRenderedPageBreak/>
        <w:drawing>
          <wp:inline distT="0" distB="0" distL="0" distR="0">
            <wp:extent cx="3848118" cy="4550400"/>
            <wp:effectExtent l="0" t="0" r="0" b="0"/>
            <wp:docPr id="1097825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25878" name="Picture 10978258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390" cy="45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F9" w:rsidRPr="003E65D1" w:rsidRDefault="003C0CF9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5 输入以下命令，验证时钟和端口约束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report_clock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report_clock -skew</w:t>
      </w:r>
    </w:p>
    <w:p w:rsid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 xml:space="preserve">report_port </w:t>
      </w:r>
      <w:r w:rsidR="00AB548D">
        <w:rPr>
          <w:rFonts w:ascii="SimSun" w:eastAsia="SimSun" w:hAnsi="SimSun"/>
          <w:color w:val="000000" w:themeColor="text1"/>
        </w:rPr>
        <w:t>-p</w:t>
      </w:r>
      <w:r w:rsidRPr="003E65D1">
        <w:rPr>
          <w:rFonts w:ascii="SimSun" w:eastAsia="SimSun" w:hAnsi="SimSun"/>
          <w:color w:val="000000" w:themeColor="text1"/>
        </w:rPr>
        <w:t>verbose</w:t>
      </w:r>
    </w:p>
    <w:p w:rsidR="00430786" w:rsidRDefault="00AB548D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3902400" cy="2332231"/>
            <wp:effectExtent l="0" t="0" r="0" b="5080"/>
            <wp:docPr id="2127995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95495" name="Picture 21279954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121" cy="23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86" w:rsidRDefault="00AB548D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lastRenderedPageBreak/>
        <w:drawing>
          <wp:inline distT="0" distB="0" distL="0" distR="0">
            <wp:extent cx="5274310" cy="2705735"/>
            <wp:effectExtent l="0" t="0" r="0" b="0"/>
            <wp:docPr id="1809703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3754" name="Picture 18097037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8D" w:rsidRPr="003E65D1" w:rsidRDefault="00AB548D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4377690"/>
            <wp:effectExtent l="0" t="0" r="0" b="3810"/>
            <wp:docPr id="1530432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32103" name="Picture 15304321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6 输入以下命令，以展开形式将约束导出</w:t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write</w:t>
      </w:r>
      <w:r w:rsidR="00333B59">
        <w:rPr>
          <w:rFonts w:ascii="SimSun" w:eastAsia="SimSun" w:hAnsi="SimSun"/>
          <w:color w:val="000000" w:themeColor="text1"/>
        </w:rPr>
        <w:t>w</w:t>
      </w:r>
      <w:r w:rsidRPr="003E65D1">
        <w:rPr>
          <w:rFonts w:ascii="SimSun" w:eastAsia="SimSun" w:hAnsi="SimSun"/>
          <w:color w:val="000000" w:themeColor="text1"/>
        </w:rPr>
        <w:t>_script -out scripts/MY_DESIGN.wscr</w:t>
      </w:r>
    </w:p>
    <w:p w:rsidR="00333B59" w:rsidRPr="003E65D1" w:rsidRDefault="00333B59" w:rsidP="003E65D1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lastRenderedPageBreak/>
        <w:t>7 在LUNIX命令窗口输入以下命令，比对展开后约束文件同原始文件区别</w:t>
      </w:r>
    </w:p>
    <w:p w:rsidR="002C0D23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diff scripts/MY_DESIGN.wscr .solutions/MY_DESIGN.wscr</w:t>
      </w:r>
    </w:p>
    <w:p w:rsidR="00333B59" w:rsidRDefault="001C16BD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3237865"/>
            <wp:effectExtent l="0" t="0" r="0" b="635"/>
            <wp:docPr id="1361344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44311" name="Picture 13613443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BD" w:rsidRPr="003E65D1" w:rsidRDefault="001C16BD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3897847" cy="4392000"/>
            <wp:effectExtent l="0" t="0" r="1270" b="2540"/>
            <wp:docPr id="419898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8260" name="Picture 419898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838" cy="44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lastRenderedPageBreak/>
        <w:t>8 输入以下命令，保存 ddc 文件</w:t>
      </w:r>
    </w:p>
    <w:p w:rsid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/>
          <w:color w:val="000000" w:themeColor="text1"/>
        </w:rPr>
        <w:t>write -format ddc -hier -out unmapped/MY_DESIGN.ddc</w:t>
      </w:r>
    </w:p>
    <w:p w:rsidR="00333B59" w:rsidRPr="003E65D1" w:rsidRDefault="001C16BD" w:rsidP="003E65D1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579755"/>
            <wp:effectExtent l="0" t="0" r="0" b="4445"/>
            <wp:docPr id="18693610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1030" name="Picture 18693610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D1" w:rsidRPr="003E65D1" w:rsidRDefault="003E65D1" w:rsidP="003E65D1">
      <w:pPr>
        <w:spacing w:line="360" w:lineRule="auto"/>
        <w:rPr>
          <w:rFonts w:ascii="SimSun" w:eastAsia="SimSun" w:hAnsi="SimSun"/>
          <w:color w:val="000000" w:themeColor="text1"/>
        </w:rPr>
      </w:pPr>
      <w:r w:rsidRPr="003E65D1">
        <w:rPr>
          <w:rFonts w:ascii="SimSun" w:eastAsia="SimSun" w:hAnsi="SimSun" w:hint="eastAsia"/>
          <w:color w:val="000000" w:themeColor="text1"/>
        </w:rPr>
        <w:t>9 退出DC</w:t>
      </w:r>
    </w:p>
    <w:p w:rsidR="003E65D1" w:rsidRPr="00983806" w:rsidRDefault="003E65D1" w:rsidP="00937B65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FD6A9C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FD6A9C">
        <w:rPr>
          <w:rFonts w:ascii="SimHei" w:eastAsia="SimHei" w:hAnsi="SimHei" w:hint="eastAsia"/>
          <w:bCs/>
          <w:sz w:val="30"/>
          <w:szCs w:val="30"/>
        </w:rPr>
        <w:t>总结</w:t>
      </w:r>
    </w:p>
    <w:p w:rsidR="007F71BC" w:rsidRPr="007E6FFB" w:rsidRDefault="007F71BC" w:rsidP="007F71BC">
      <w:pPr>
        <w:spacing w:line="360" w:lineRule="auto"/>
        <w:rPr>
          <w:rFonts w:ascii="SimSun" w:eastAsia="SimSun" w:hAnsi="SimSun"/>
        </w:rPr>
      </w:pPr>
    </w:p>
    <w:sectPr w:rsidR="007F71BC" w:rsidRPr="007E6FF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7617" w:rsidRDefault="00947617" w:rsidP="00C17AB6">
      <w:r>
        <w:separator/>
      </w:r>
    </w:p>
  </w:endnote>
  <w:endnote w:type="continuationSeparator" w:id="0">
    <w:p w:rsidR="00947617" w:rsidRDefault="00947617" w:rsidP="00C1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7617" w:rsidRDefault="00947617" w:rsidP="00C17AB6">
      <w:r>
        <w:separator/>
      </w:r>
    </w:p>
  </w:footnote>
  <w:footnote w:type="continuationSeparator" w:id="0">
    <w:p w:rsidR="00947617" w:rsidRDefault="00947617" w:rsidP="00C17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00000004"/>
    <w:multiLevelType w:val="multilevel"/>
    <w:tmpl w:val="96361CA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  <w:szCs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31504561">
    <w:abstractNumId w:val="1"/>
  </w:num>
  <w:num w:numId="2" w16cid:durableId="71257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71B0"/>
    <w:rsid w:val="00066CAE"/>
    <w:rsid w:val="0007724D"/>
    <w:rsid w:val="000F09BA"/>
    <w:rsid w:val="000F1787"/>
    <w:rsid w:val="001341B7"/>
    <w:rsid w:val="00162BF3"/>
    <w:rsid w:val="00172A27"/>
    <w:rsid w:val="001B2551"/>
    <w:rsid w:val="001B617D"/>
    <w:rsid w:val="001C16BD"/>
    <w:rsid w:val="001E2047"/>
    <w:rsid w:val="001E7FB8"/>
    <w:rsid w:val="001F24AB"/>
    <w:rsid w:val="001F2874"/>
    <w:rsid w:val="0021179D"/>
    <w:rsid w:val="00235EC2"/>
    <w:rsid w:val="00254E4A"/>
    <w:rsid w:val="00270D39"/>
    <w:rsid w:val="0028683D"/>
    <w:rsid w:val="002A68C9"/>
    <w:rsid w:val="002C0D23"/>
    <w:rsid w:val="003252BC"/>
    <w:rsid w:val="00333B59"/>
    <w:rsid w:val="00343837"/>
    <w:rsid w:val="003458CD"/>
    <w:rsid w:val="003504F4"/>
    <w:rsid w:val="00367987"/>
    <w:rsid w:val="00397348"/>
    <w:rsid w:val="003A6053"/>
    <w:rsid w:val="003C0CF9"/>
    <w:rsid w:val="003E65D1"/>
    <w:rsid w:val="003E719C"/>
    <w:rsid w:val="003F7271"/>
    <w:rsid w:val="00412F9F"/>
    <w:rsid w:val="00422D7C"/>
    <w:rsid w:val="00427CA6"/>
    <w:rsid w:val="00430786"/>
    <w:rsid w:val="004474DF"/>
    <w:rsid w:val="00453E6A"/>
    <w:rsid w:val="00493839"/>
    <w:rsid w:val="004B67C5"/>
    <w:rsid w:val="004D0D3D"/>
    <w:rsid w:val="004E4DEC"/>
    <w:rsid w:val="004F0298"/>
    <w:rsid w:val="00530A6B"/>
    <w:rsid w:val="005A38D9"/>
    <w:rsid w:val="005B1E95"/>
    <w:rsid w:val="005C717C"/>
    <w:rsid w:val="005D3F72"/>
    <w:rsid w:val="00635F3F"/>
    <w:rsid w:val="00656698"/>
    <w:rsid w:val="0069378F"/>
    <w:rsid w:val="0073129A"/>
    <w:rsid w:val="00795BAC"/>
    <w:rsid w:val="007A1DDD"/>
    <w:rsid w:val="007D220C"/>
    <w:rsid w:val="007E3E3A"/>
    <w:rsid w:val="007E6FFB"/>
    <w:rsid w:val="007F667E"/>
    <w:rsid w:val="007F71BC"/>
    <w:rsid w:val="0080693C"/>
    <w:rsid w:val="00807402"/>
    <w:rsid w:val="008153BD"/>
    <w:rsid w:val="008479D9"/>
    <w:rsid w:val="00850314"/>
    <w:rsid w:val="008561D2"/>
    <w:rsid w:val="00891D63"/>
    <w:rsid w:val="008D5056"/>
    <w:rsid w:val="008F122A"/>
    <w:rsid w:val="00930BF6"/>
    <w:rsid w:val="00937B65"/>
    <w:rsid w:val="00943D28"/>
    <w:rsid w:val="00947617"/>
    <w:rsid w:val="0097799B"/>
    <w:rsid w:val="009805A9"/>
    <w:rsid w:val="00983806"/>
    <w:rsid w:val="009B4D25"/>
    <w:rsid w:val="009C12F3"/>
    <w:rsid w:val="009D2B6A"/>
    <w:rsid w:val="009F7A83"/>
    <w:rsid w:val="00A06BC2"/>
    <w:rsid w:val="00A27178"/>
    <w:rsid w:val="00A31B89"/>
    <w:rsid w:val="00A44862"/>
    <w:rsid w:val="00A53969"/>
    <w:rsid w:val="00A7566E"/>
    <w:rsid w:val="00AA77CD"/>
    <w:rsid w:val="00AB548D"/>
    <w:rsid w:val="00AD1398"/>
    <w:rsid w:val="00B37BB4"/>
    <w:rsid w:val="00B73185"/>
    <w:rsid w:val="00B742A1"/>
    <w:rsid w:val="00B769B6"/>
    <w:rsid w:val="00BA78A5"/>
    <w:rsid w:val="00BB37FB"/>
    <w:rsid w:val="00C03D53"/>
    <w:rsid w:val="00C17AB6"/>
    <w:rsid w:val="00C705E2"/>
    <w:rsid w:val="00C8614F"/>
    <w:rsid w:val="00C87187"/>
    <w:rsid w:val="00CC1709"/>
    <w:rsid w:val="00CE275F"/>
    <w:rsid w:val="00CE731E"/>
    <w:rsid w:val="00D00534"/>
    <w:rsid w:val="00D41924"/>
    <w:rsid w:val="00D52B1A"/>
    <w:rsid w:val="00D70A52"/>
    <w:rsid w:val="00D81662"/>
    <w:rsid w:val="00DC3265"/>
    <w:rsid w:val="00DD28F7"/>
    <w:rsid w:val="00DF2454"/>
    <w:rsid w:val="00E1316E"/>
    <w:rsid w:val="00E140E7"/>
    <w:rsid w:val="00E2193F"/>
    <w:rsid w:val="00E728D4"/>
    <w:rsid w:val="00EA748E"/>
    <w:rsid w:val="00ED3B88"/>
    <w:rsid w:val="00ED77F2"/>
    <w:rsid w:val="00F03475"/>
    <w:rsid w:val="00F124BB"/>
    <w:rsid w:val="00F1635B"/>
    <w:rsid w:val="00F31F0C"/>
    <w:rsid w:val="00F352E3"/>
    <w:rsid w:val="00F56DA9"/>
    <w:rsid w:val="00F83A61"/>
    <w:rsid w:val="00FA16D4"/>
    <w:rsid w:val="00FC34E7"/>
    <w:rsid w:val="00FD0A79"/>
    <w:rsid w:val="00FD6A9C"/>
    <w:rsid w:val="00FE5134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0A0C39"/>
  <w15:chartTrackingRefBased/>
  <w15:docId w15:val="{4ABAFB50-F097-0748-92B5-2DE45BF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1F2874"/>
    <w:pPr>
      <w:keepNext/>
      <w:keepLines/>
      <w:spacing w:before="260" w:after="260" w:line="416" w:lineRule="auto"/>
      <w:outlineLvl w:val="2"/>
    </w:pPr>
    <w:rPr>
      <w:rFonts w:eastAsia="SimSu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</w:rPr>
  </w:style>
  <w:style w:type="paragraph" w:styleId="Footer">
    <w:name w:val="footer"/>
    <w:basedOn w:val="Normal"/>
    <w:link w:val="FooterChar"/>
    <w:uiPriority w:val="99"/>
    <w:unhideWhenUsed/>
    <w:rsid w:val="00C17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7AB6"/>
    <w:rPr>
      <w:rFonts w:eastAsia="FangSong_GB2312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453E6A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rsid w:val="001F2874"/>
    <w:rPr>
      <w:b/>
      <w:bCs/>
      <w:kern w:val="2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33</TotalTime>
  <Pages>8</Pages>
  <Words>304</Words>
  <Characters>1738</Characters>
  <Application>Microsoft Office Word</Application>
  <DocSecurity>0</DocSecurity>
  <PresentationFormat/>
  <Lines>14</Lines>
  <Paragraphs>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课程设计（大型作业）任务书</vt:lpstr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cp:lastModifiedBy>JT ZMB</cp:lastModifiedBy>
  <cp:revision>76</cp:revision>
  <cp:lastPrinted>2004-12-28T05:49:00Z</cp:lastPrinted>
  <dcterms:created xsi:type="dcterms:W3CDTF">2023-09-27T07:40:00Z</dcterms:created>
  <dcterms:modified xsi:type="dcterms:W3CDTF">2023-11-26T12:38:00Z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</Properties>
</file>